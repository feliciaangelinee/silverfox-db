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258"/>
        <w:gridCol w:w="1174"/>
        <w:gridCol w:w="2606"/>
        <w:gridCol w:w="1801"/>
        <w:gridCol w:w="1534"/>
        <w:gridCol w:w="2209"/>
      </w:tblGrid>
      <w:tr w:rsidR="000D63FD" w14:paraId="4771C19F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9A8D7E" w14:textId="346819AE" w:rsidR="000D63FD" w:rsidRPr="00D23D27" w:rsidRDefault="000D63FD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Ujian Akhir 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Genap </w:t>
            </w:r>
            <w:r w:rsidR="00D23D27">
              <w:rPr>
                <w:rFonts w:ascii="Arial" w:hAnsi="Arial" w:cs="Arial"/>
                <w:b/>
              </w:rPr>
              <w:t>201</w:t>
            </w:r>
            <w:r>
              <w:rPr>
                <w:rFonts w:ascii="Arial" w:hAnsi="Arial" w:cs="Arial"/>
                <w:b/>
                <w:lang w:val="id-ID"/>
              </w:rPr>
              <w:t>9/</w:t>
            </w:r>
            <w:r w:rsidR="00D23D27">
              <w:rPr>
                <w:rFonts w:ascii="Arial" w:hAnsi="Arial" w:cs="Arial"/>
                <w:b/>
              </w:rPr>
              <w:t>2020</w:t>
            </w:r>
          </w:p>
          <w:p w14:paraId="1232F1C5" w14:textId="14046ABC" w:rsidR="000D63FD" w:rsidRPr="00D23D27" w:rsidRDefault="000D63FD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- 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Even Semester Year </w:t>
            </w:r>
            <w:r w:rsidR="00D23D27">
              <w:rPr>
                <w:rFonts w:ascii="Arial" w:hAnsi="Arial" w:cs="Arial"/>
                <w:i/>
                <w:sz w:val="16"/>
              </w:rPr>
              <w:t>201</w:t>
            </w:r>
            <w:r>
              <w:rPr>
                <w:rFonts w:ascii="Arial" w:hAnsi="Arial" w:cs="Arial"/>
                <w:i/>
                <w:sz w:val="16"/>
                <w:lang w:val="id-ID"/>
              </w:rPr>
              <w:t>9/</w:t>
            </w:r>
            <w:r w:rsidR="00D23D27">
              <w:rPr>
                <w:rFonts w:ascii="Arial" w:hAnsi="Arial" w:cs="Arial"/>
                <w:i/>
                <w:sz w:val="16"/>
              </w:rPr>
              <w:t>2020</w:t>
            </w:r>
          </w:p>
        </w:tc>
      </w:tr>
      <w:tr w:rsidR="000D63FD" w14:paraId="55A61081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1DCD4C" w14:textId="77777777" w:rsidR="000D63FD" w:rsidRDefault="000D63FD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7C59C2F5" w14:textId="77777777" w:rsidR="000D63FD" w:rsidRDefault="000D63FD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2B987BA" w14:textId="714B7CFB" w:rsidR="00B97FD8" w:rsidRPr="00D23D27" w:rsidRDefault="00D23D27" w:rsidP="00C40EB4">
            <w:pPr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</w:rPr>
              <w:t>ISYS6172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- </w:t>
            </w:r>
            <w:r>
              <w:rPr>
                <w:rFonts w:ascii="Arial" w:hAnsi="Arial" w:cs="Arial"/>
                <w:b/>
                <w:sz w:val="20"/>
              </w:rPr>
              <w:t>Database Design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298A95D" w14:textId="77777777" w:rsidR="000D63FD" w:rsidRDefault="000D63FD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DAD7430" wp14:editId="724F1F9D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6F6" w14:paraId="498B8470" w14:textId="77777777" w:rsidTr="0026458C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7AB1180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47664F6E" w14:textId="28CB39D6" w:rsidR="001C06F6" w:rsidRDefault="001C06F6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02061B" w14:textId="54DD9402" w:rsidR="001C06F6" w:rsidRPr="00DA7A95" w:rsidRDefault="001C06F6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81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B10DCD" w14:textId="5E4F88E4" w:rsidR="001C06F6" w:rsidRPr="00DA7A95" w:rsidRDefault="00D23D27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szCs w:val="18"/>
                <w:lang w:val="id-ID"/>
              </w:rPr>
              <w:t>BA01 / BB01 / BC01 / BD01 / BE01 / BF01 / BG01 / BH01 / BI01 / BJ01 / BK01 / BL01 / BM01 / BN01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51335B" w14:textId="4CB06731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3E6B6310" w14:textId="0408A2BB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8C444BD" w14:textId="50E20C19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42917">
              <w:rPr>
                <w:rFonts w:ascii="Arial" w:hAnsi="Arial" w:cs="Arial"/>
                <w:b/>
                <w:sz w:val="18"/>
              </w:rPr>
              <w:t>09</w:t>
            </w:r>
            <w:r w:rsidR="00D23D27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C8DDE06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5A709BB7" w14:textId="77777777" w:rsidTr="0026458C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FB78C1" w14:textId="56B13780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8F0277" w14:textId="1A3DEDEE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81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42FA5" w14:textId="53911542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B4BB3D" w14:textId="5E38E713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457FD506" w14:textId="5B7A77D1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41C140E" w14:textId="183E36A1" w:rsidR="001C06F6" w:rsidRPr="00AF3F0A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23D27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3A44DC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6AE014AD" w14:textId="77777777" w:rsidTr="009663A1">
        <w:trPr>
          <w:cantSplit/>
          <w:trHeight w:val="720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54632360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56EC1D4D" w14:textId="7A50F7E8" w:rsidR="001C06F6" w:rsidRDefault="001C06F6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2CE71E" w14:textId="0AE5AFBD" w:rsidR="001C06F6" w:rsidRPr="00DA7A95" w:rsidRDefault="001C06F6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81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CB21FA3" w14:textId="77777777" w:rsidR="00D23D27" w:rsidRPr="00D23D27" w:rsidRDefault="00D23D27" w:rsidP="00D23D27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lang w:val="id-ID"/>
              </w:rPr>
              <w:t>D1521 - Indrajani, S.Kom., M.M.</w:t>
            </w:r>
          </w:p>
          <w:p w14:paraId="18749393" w14:textId="77777777" w:rsidR="00D23D27" w:rsidRPr="00D23D27" w:rsidRDefault="00D23D27" w:rsidP="00D23D27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lang w:val="id-ID"/>
              </w:rPr>
              <w:t>D3408 - Mediana Aryuni, S.Kom., M.Kom.</w:t>
            </w:r>
          </w:p>
          <w:p w14:paraId="4B4E1C55" w14:textId="77777777" w:rsidR="00D23D27" w:rsidRPr="00D23D27" w:rsidRDefault="00D23D27" w:rsidP="00D23D27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lang w:val="id-ID"/>
              </w:rPr>
              <w:t>D4636 - Wihendro, S.Kom., M.M.</w:t>
            </w:r>
          </w:p>
          <w:p w14:paraId="0EA1CFFC" w14:textId="77777777" w:rsidR="00D23D27" w:rsidRPr="00D23D27" w:rsidRDefault="00D23D27" w:rsidP="00D23D27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lang w:val="id-ID"/>
              </w:rPr>
              <w:t>D4715 - Hendro Nindito, S.Si., MMSI</w:t>
            </w:r>
          </w:p>
          <w:p w14:paraId="44AB4310" w14:textId="5D8F7DFD" w:rsidR="001C06F6" w:rsidRPr="00046FCF" w:rsidRDefault="00D23D27" w:rsidP="00D23D27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D23D27">
              <w:rPr>
                <w:rFonts w:ascii="Arial" w:hAnsi="Arial" w:cs="Arial"/>
                <w:b/>
                <w:sz w:val="18"/>
                <w:lang w:val="id-ID"/>
              </w:rPr>
              <w:t>D4963 - Hanny Juwitasary, S.E., S.Kom., M.MSI.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EC180B" w14:textId="77777777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9389C7E" w14:textId="0AC3FDED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BD88C42" w14:textId="41CAF4A0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23D27">
              <w:rPr>
                <w:rFonts w:ascii="Arial" w:hAnsi="Arial" w:cs="Arial"/>
                <w:b/>
                <w:sz w:val="18"/>
              </w:rPr>
              <w:t>1</w:t>
            </w:r>
            <w:r w:rsidR="00C42917">
              <w:rPr>
                <w:rFonts w:ascii="Arial" w:hAnsi="Arial" w:cs="Arial"/>
                <w:b/>
                <w:sz w:val="18"/>
              </w:rPr>
              <w:t>0</w:t>
            </w:r>
            <w:r w:rsidR="00D23D27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0D896478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3FC96ED3" w14:textId="77777777" w:rsidTr="009663A1">
        <w:trPr>
          <w:cantSplit/>
          <w:trHeight w:val="720"/>
        </w:trPr>
        <w:tc>
          <w:tcPr>
            <w:tcW w:w="403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D02BBF2" w14:textId="7056FE35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416FCED6" w14:textId="02DBB7A5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813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2CF0FBD2" w14:textId="1AD2D245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3F97704" w14:textId="34A25193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04579220" w14:textId="0DB1023A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E8D758C" w14:textId="7B669537" w:rsidR="001C06F6" w:rsidRPr="00D23D27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23D27">
              <w:rPr>
                <w:rFonts w:ascii="Arial" w:hAnsi="Arial" w:cs="Arial"/>
                <w:b/>
                <w:sz w:val="18"/>
              </w:rPr>
              <w:t>11.20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E33DE0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380D146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670FDFAD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6704D453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F52643F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56DC9489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673B28D4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Mahasiswa tidak diperbolehkan menyalin jawaban dari intenet</w:t>
      </w:r>
    </w:p>
    <w:p w14:paraId="639A3DC8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copy answer from the intenet</w:t>
      </w:r>
    </w:p>
    <w:p w14:paraId="2F4109A8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D1C505D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(ZERO)</w:t>
      </w:r>
      <w:r>
        <w:rPr>
          <w:i/>
          <w:sz w:val="20"/>
          <w:szCs w:val="20"/>
          <w:lang w:val="id-ID" w:eastAsia="x-none"/>
        </w:rPr>
        <w:t xml:space="preserve"> score for exam participant who </w:t>
      </w:r>
      <w:r>
        <w:rPr>
          <w:i/>
          <w:sz w:val="20"/>
          <w:szCs w:val="20"/>
          <w:lang w:val="x-none" w:eastAsia="x-none"/>
        </w:rPr>
        <w:t>does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>any cheating</w:t>
      </w:r>
      <w:r>
        <w:rPr>
          <w:i/>
          <w:sz w:val="20"/>
          <w:szCs w:val="20"/>
          <w:lang w:val="id-ID" w:eastAsia="x-none"/>
        </w:rPr>
        <w:t xml:space="preserve">  actions</w:t>
      </w:r>
    </w:p>
    <w:p w14:paraId="7243F3EC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r>
        <w:rPr>
          <w:lang w:val="en-ID" w:eastAsia="x-none"/>
        </w:rPr>
        <w:t xml:space="preserve">Kumpulkan </w:t>
      </w:r>
      <w:r>
        <w:rPr>
          <w:lang w:val="id-ID" w:eastAsia="x-none"/>
        </w:rPr>
        <w:t xml:space="preserve">jawaban tepat pada waktunya di </w:t>
      </w:r>
      <w:hyperlink r:id="rId8" w:history="1">
        <w:r>
          <w:rPr>
            <w:rStyle w:val="Hyperlink"/>
            <w:lang w:val="id-ID" w:eastAsia="x-none"/>
          </w:rPr>
          <w:t>https://laboratory.binus.ac.id/lab</w:t>
        </w:r>
      </w:hyperlink>
    </w:p>
    <w:p w14:paraId="33F1938E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en-ID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ubmit the answer on time at </w:t>
      </w:r>
      <w:hyperlink r:id="rId9" w:history="1">
        <w:r>
          <w:rPr>
            <w:rStyle w:val="Hyperlink"/>
            <w:i/>
            <w:sz w:val="20"/>
            <w:szCs w:val="20"/>
            <w:lang w:val="id-ID" w:eastAsia="x-none"/>
          </w:rPr>
          <w:t>https://laboratory.binus.ac.id/lab</w:t>
        </w:r>
      </w:hyperlink>
    </w:p>
    <w:p w14:paraId="55B67AF0" w14:textId="77777777" w:rsidR="00813100" w:rsidRDefault="00813100" w:rsidP="00970627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5497268C" w14:textId="695721DC" w:rsidR="00813100" w:rsidRDefault="00813100" w:rsidP="00970627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5AEAF23" w14:textId="77777777" w:rsidR="00813100" w:rsidRDefault="00D96E9F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pict w14:anchorId="5CE5530F">
          <v:line id="Straight Connector 3" o:spid="_x0000_s1027" style="position:absolute;left:0;text-align:left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5975C901" w14:textId="77777777" w:rsidR="00970627" w:rsidRDefault="00970627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5981A93B" w14:textId="5966D7E8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SOFTWARE YANG DIGUNAKAN:</w:t>
      </w:r>
    </w:p>
    <w:p w14:paraId="5E461C44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2B742C1" w14:textId="6D832A3A" w:rsidR="00813100" w:rsidRPr="0014792C" w:rsidRDefault="009143C0" w:rsidP="00970627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 xml:space="preserve">Microsoft Word </w:t>
      </w:r>
      <w:r w:rsidR="001D13F1">
        <w:rPr>
          <w:lang w:eastAsia="x-none"/>
        </w:rPr>
        <w:t>Office 365</w:t>
      </w:r>
    </w:p>
    <w:p w14:paraId="1A7D6B31" w14:textId="363DF863" w:rsidR="00813100" w:rsidRDefault="00D96E9F" w:rsidP="0014792C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hyperlink r:id="rId10" w:history="1">
        <w:r w:rsidR="001360E2" w:rsidRPr="00511804">
          <w:rPr>
            <w:rStyle w:val="Hyperlink"/>
            <w:lang w:val="id-ID"/>
          </w:rPr>
          <w:t>https://app.diagrams.net</w:t>
        </w:r>
      </w:hyperlink>
    </w:p>
    <w:p w14:paraId="5885F55D" w14:textId="69ED8B39" w:rsidR="00813100" w:rsidRDefault="00D96E9F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pict w14:anchorId="64B03D10">
          <v:line id="_x0000_s1028" style="position:absolute;left:0;text-align:left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2622E454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39E2171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0475A500" w14:textId="09B0DB43" w:rsidR="00813100" w:rsidRDefault="00781027" w:rsidP="00970627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*.docx</w:t>
      </w:r>
    </w:p>
    <w:p w14:paraId="47C2AAE3" w14:textId="79103FFD" w:rsidR="00813100" w:rsidRPr="0014792C" w:rsidRDefault="00781027" w:rsidP="00781027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*.</w:t>
      </w:r>
      <w:r w:rsidR="0014792C">
        <w:rPr>
          <w:lang w:eastAsia="x-none"/>
        </w:rPr>
        <w:t>drawio</w:t>
      </w:r>
    </w:p>
    <w:p w14:paraId="7BD82CE1" w14:textId="5F14AA75" w:rsidR="0014792C" w:rsidRPr="00781027" w:rsidRDefault="0014792C" w:rsidP="00781027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*.png</w:t>
      </w:r>
    </w:p>
    <w:p w14:paraId="1222B00B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w:t xml:space="preserve"> </w:t>
      </w:r>
      <w:r w:rsidR="00D96E9F">
        <w:pict w14:anchorId="58238E1D">
          <v:line id="_x0000_s1029" style="position:absolute;left:0;text-align:left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57C846D9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3952DD28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3AFB17B5" w14:textId="77777777" w:rsidR="00813100" w:rsidRDefault="00813100" w:rsidP="00970627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DC93BDE" w14:textId="77777777" w:rsidR="00813100" w:rsidRDefault="00813100" w:rsidP="00970627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3C0A8792" w14:textId="77777777" w:rsidR="00813100" w:rsidRDefault="00813100" w:rsidP="00970627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7AFFB04C" w14:textId="561E644E" w:rsidR="00813100" w:rsidRDefault="00813100" w:rsidP="00970627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3D4D0675" w14:textId="17C5A3B0" w:rsidR="00970627" w:rsidRPr="00866965" w:rsidRDefault="00970627" w:rsidP="00970627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 w:rsidRPr="00656E25">
        <w:rPr>
          <w:b/>
        </w:rPr>
        <w:t>[NIM]</w:t>
      </w:r>
      <w:r w:rsidR="009663A1">
        <w:rPr>
          <w:b/>
        </w:rPr>
        <w:t>-[NAM</w:t>
      </w:r>
      <w:r w:rsidR="003D41FE">
        <w:rPr>
          <w:b/>
        </w:rPr>
        <w:t>A</w:t>
      </w:r>
      <w:r w:rsidR="009663A1">
        <w:rPr>
          <w:b/>
        </w:rPr>
        <w:t>]</w:t>
      </w:r>
      <w:r w:rsidRPr="00656E25">
        <w:rPr>
          <w:b/>
        </w:rPr>
        <w:t>.zip</w:t>
      </w:r>
    </w:p>
    <w:p w14:paraId="4EFD7BAA" w14:textId="6311B65C" w:rsidR="00970627" w:rsidRDefault="00970627" w:rsidP="00970627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</w:t>
      </w:r>
      <w:r w:rsidRPr="00C829F7">
        <w:rPr>
          <w:i/>
          <w:sz w:val="20"/>
          <w:szCs w:val="20"/>
          <w:lang w:eastAsia="x-none"/>
        </w:rPr>
        <w:t>according to the</w:t>
      </w:r>
      <w:r>
        <w:rPr>
          <w:i/>
          <w:sz w:val="20"/>
          <w:szCs w:val="20"/>
          <w:lang w:eastAsia="x-none"/>
        </w:rPr>
        <w:t xml:space="preserve"> following format: </w:t>
      </w:r>
      <w:r w:rsidRPr="00656E25">
        <w:rPr>
          <w:b/>
          <w:bCs/>
          <w:i/>
          <w:sz w:val="20"/>
          <w:szCs w:val="20"/>
          <w:lang w:eastAsia="x-none"/>
        </w:rPr>
        <w:t>[NIM]</w:t>
      </w:r>
      <w:r w:rsidR="009663A1">
        <w:rPr>
          <w:b/>
          <w:bCs/>
          <w:i/>
          <w:sz w:val="20"/>
          <w:szCs w:val="20"/>
          <w:lang w:eastAsia="x-none"/>
        </w:rPr>
        <w:t>-[NAME]</w:t>
      </w:r>
      <w:r w:rsidRPr="00656E25">
        <w:rPr>
          <w:b/>
          <w:bCs/>
          <w:i/>
          <w:sz w:val="20"/>
          <w:szCs w:val="20"/>
          <w:lang w:eastAsia="x-none"/>
        </w:rPr>
        <w:t>.zip</w:t>
      </w:r>
    </w:p>
    <w:p w14:paraId="66FAEA3D" w14:textId="77777777" w:rsidR="00970627" w:rsidRDefault="00970627" w:rsidP="00813100">
      <w:pPr>
        <w:pStyle w:val="ListParagraph"/>
        <w:ind w:left="360"/>
        <w:jc w:val="both"/>
        <w:rPr>
          <w:b/>
          <w:lang w:val="id-ID"/>
        </w:rPr>
      </w:pPr>
    </w:p>
    <w:p w14:paraId="6264B3D6" w14:textId="77777777" w:rsidR="00813100" w:rsidRDefault="00813100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5B3D726B" w14:textId="330859AB" w:rsidR="005F02D9" w:rsidRPr="00DE5055" w:rsidRDefault="005F02D9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5F5B6AD4" w14:textId="77777777" w:rsidR="005F02D9" w:rsidRDefault="00BB21A1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511E3FCD" w14:textId="77777777" w:rsidR="00162F62" w:rsidRDefault="00162F62" w:rsidP="005F02D9">
      <w:pPr>
        <w:rPr>
          <w:i/>
          <w:sz w:val="20"/>
          <w:szCs w:val="20"/>
        </w:rPr>
      </w:pPr>
    </w:p>
    <w:p w14:paraId="76B90E91" w14:textId="77777777" w:rsidR="00C43181" w:rsidRPr="00BA1E81" w:rsidRDefault="00C43181" w:rsidP="00C43181">
      <w:pPr>
        <w:spacing w:line="360" w:lineRule="auto"/>
        <w:jc w:val="center"/>
        <w:rPr>
          <w:b/>
        </w:rPr>
      </w:pPr>
      <w:r>
        <w:rPr>
          <w:b/>
        </w:rPr>
        <w:t>SilverFox Fabric</w:t>
      </w:r>
    </w:p>
    <w:p w14:paraId="3470D201" w14:textId="77777777" w:rsidR="00C43181" w:rsidRPr="00BE3CE7" w:rsidRDefault="00C43181" w:rsidP="00C43181">
      <w:pPr>
        <w:spacing w:line="360" w:lineRule="auto"/>
        <w:ind w:firstLine="630"/>
        <w:jc w:val="both"/>
      </w:pPr>
      <w:r w:rsidRPr="00BE3CE7">
        <w:t xml:space="preserve"> </w:t>
      </w:r>
      <w:r>
        <w:rPr>
          <w:b/>
        </w:rPr>
        <w:t>SilverFox Fabric</w:t>
      </w:r>
      <w:r w:rsidRPr="00BE3CE7">
        <w:rPr>
          <w:b/>
        </w:rPr>
        <w:t xml:space="preserve"> </w:t>
      </w:r>
      <w:r w:rsidRPr="00BE3CE7">
        <w:t>is</w:t>
      </w:r>
      <w:r>
        <w:t xml:space="preserve"> a company that focuses on selling high-quality fabric to other manufacturers such as Kelvin Clein, Giordono, and M&amp;H. As a developing company, SilverFox finds the need to implement a database system that can record a huge amount of data effectively and efficiently to compete, maintain, and operate the company in the best way possible. </w:t>
      </w:r>
      <w:r w:rsidRPr="00340919">
        <w:rPr>
          <w:bCs/>
        </w:rPr>
        <w:t xml:space="preserve">You as </w:t>
      </w:r>
      <w:r>
        <w:rPr>
          <w:bCs/>
        </w:rPr>
        <w:t>a</w:t>
      </w:r>
      <w:r>
        <w:t xml:space="preserve"> data architect are requested to design the base model of the database by creating an ERD for the company</w:t>
      </w:r>
      <w:r w:rsidRPr="00BE3CE7">
        <w:t xml:space="preserve">. </w:t>
      </w:r>
      <w:r>
        <w:t>The company provides you with 2 documents which are their last selling invoice and the proof of payment of the invoice</w:t>
      </w:r>
      <w:r w:rsidRPr="00BE3CE7">
        <w:t xml:space="preserve">. </w:t>
      </w:r>
    </w:p>
    <w:p w14:paraId="6735379E" w14:textId="77777777" w:rsidR="00C43181" w:rsidRPr="00AD0897" w:rsidRDefault="00C43181" w:rsidP="00C43181">
      <w:pPr>
        <w:spacing w:line="360" w:lineRule="auto"/>
        <w:ind w:firstLine="720"/>
        <w:jc w:val="both"/>
      </w:pPr>
      <w:r>
        <w:rPr>
          <w:bCs/>
        </w:rPr>
        <w:t xml:space="preserve">All fabric sales transaction that is recorded on </w:t>
      </w:r>
      <w:r w:rsidRPr="00AD0897">
        <w:rPr>
          <w:b/>
        </w:rPr>
        <w:t>SilverFox</w:t>
      </w:r>
      <w:r>
        <w:rPr>
          <w:bCs/>
        </w:rPr>
        <w:t xml:space="preserve"> is calculated </w:t>
      </w:r>
      <w:r w:rsidRPr="00AD0897">
        <w:rPr>
          <w:b/>
        </w:rPr>
        <w:t>based on the fabric weight</w:t>
      </w:r>
      <w:r>
        <w:rPr>
          <w:bCs/>
        </w:rPr>
        <w:t xml:space="preserve"> which is measured by </w:t>
      </w:r>
      <w:r w:rsidRPr="00AD0897">
        <w:rPr>
          <w:b/>
        </w:rPr>
        <w:t>Kilograms (Kg)</w:t>
      </w:r>
      <w:r w:rsidRPr="00BE3CE7">
        <w:t>.</w:t>
      </w:r>
      <w:r>
        <w:t xml:space="preserve"> The transaction will go through one of the </w:t>
      </w:r>
      <w:r w:rsidRPr="00AD0897">
        <w:rPr>
          <w:b/>
          <w:bCs/>
        </w:rPr>
        <w:t>sales staff</w:t>
      </w:r>
      <w:r>
        <w:t xml:space="preserve"> who is responsible for all the transaction, an </w:t>
      </w:r>
      <w:r w:rsidRPr="00AD0897">
        <w:rPr>
          <w:b/>
          <w:bCs/>
        </w:rPr>
        <w:t>inventory staff</w:t>
      </w:r>
      <w:r>
        <w:t xml:space="preserve"> whose job is to manage product traffic throughout the companies storehouse, a </w:t>
      </w:r>
      <w:r w:rsidRPr="00AD0897">
        <w:rPr>
          <w:b/>
          <w:bCs/>
        </w:rPr>
        <w:t>packaging/packing staff</w:t>
      </w:r>
      <w:r>
        <w:t xml:space="preserve"> who is responsible to wrap, stack, and write all the necessary information on the packaging, and lastly a </w:t>
      </w:r>
      <w:r w:rsidRPr="00AD0897">
        <w:rPr>
          <w:b/>
          <w:bCs/>
        </w:rPr>
        <w:t>driver staff</w:t>
      </w:r>
      <w:r>
        <w:t xml:space="preserve"> to deliver the purchased product to the customer.</w:t>
      </w:r>
    </w:p>
    <w:p w14:paraId="7FA39EA2" w14:textId="77777777" w:rsidR="00C43181" w:rsidRDefault="00C43181" w:rsidP="00C43181">
      <w:pPr>
        <w:spacing w:line="360" w:lineRule="auto"/>
        <w:ind w:firstLine="720"/>
        <w:jc w:val="both"/>
      </w:pPr>
      <w:r>
        <w:rPr>
          <w:bCs/>
        </w:rPr>
        <w:t xml:space="preserve">There are 3 ways to pay your purchase on </w:t>
      </w:r>
      <w:r>
        <w:rPr>
          <w:b/>
        </w:rPr>
        <w:t xml:space="preserve">SilverFox Fabric </w:t>
      </w:r>
      <w:r>
        <w:rPr>
          <w:bCs/>
        </w:rPr>
        <w:t xml:space="preserve">which are </w:t>
      </w:r>
      <w:r w:rsidRPr="006D7E08">
        <w:rPr>
          <w:b/>
        </w:rPr>
        <w:t>Down Payment</w:t>
      </w:r>
      <w:r>
        <w:rPr>
          <w:bCs/>
        </w:rPr>
        <w:t xml:space="preserve"> (</w:t>
      </w:r>
      <w:r w:rsidRPr="006D7E08">
        <w:rPr>
          <w:b/>
        </w:rPr>
        <w:t>DP</w:t>
      </w:r>
      <w:r>
        <w:rPr>
          <w:bCs/>
        </w:rPr>
        <w:t xml:space="preserve">), </w:t>
      </w:r>
      <w:r w:rsidRPr="006D7E08">
        <w:rPr>
          <w:b/>
        </w:rPr>
        <w:t>Partial Payment</w:t>
      </w:r>
      <w:r>
        <w:rPr>
          <w:bCs/>
        </w:rPr>
        <w:t xml:space="preserve">, and </w:t>
      </w:r>
      <w:r w:rsidRPr="006D7E08">
        <w:rPr>
          <w:b/>
        </w:rPr>
        <w:t>Full Payment</w:t>
      </w:r>
      <w:r>
        <w:rPr>
          <w:bCs/>
        </w:rPr>
        <w:t xml:space="preserve">. The payment </w:t>
      </w:r>
      <w:r w:rsidRPr="006D7E08">
        <w:rPr>
          <w:b/>
        </w:rPr>
        <w:t>can be paid at any given moment</w:t>
      </w:r>
      <w:r>
        <w:rPr>
          <w:bCs/>
        </w:rPr>
        <w:t xml:space="preserve"> and </w:t>
      </w:r>
      <w:r w:rsidRPr="006D7E08">
        <w:rPr>
          <w:b/>
        </w:rPr>
        <w:t>can also be paid partially in installments</w:t>
      </w:r>
      <w:r>
        <w:rPr>
          <w:bCs/>
        </w:rPr>
        <w:t xml:space="preserve">. Once paid, the sales will give you a print of a document called Proof of Payment slip which records your </w:t>
      </w:r>
      <w:r w:rsidRPr="006D7E08">
        <w:rPr>
          <w:b/>
        </w:rPr>
        <w:t>date of payment</w:t>
      </w:r>
      <w:r>
        <w:rPr>
          <w:bCs/>
        </w:rPr>
        <w:t xml:space="preserve">, </w:t>
      </w:r>
      <w:r w:rsidRPr="006D7E08">
        <w:rPr>
          <w:b/>
        </w:rPr>
        <w:t>amount of money paid</w:t>
      </w:r>
      <w:r>
        <w:rPr>
          <w:bCs/>
        </w:rPr>
        <w:t xml:space="preserve">, </w:t>
      </w:r>
      <w:r w:rsidRPr="006D7E08">
        <w:rPr>
          <w:b/>
        </w:rPr>
        <w:t>the type of payment</w:t>
      </w:r>
      <w:r>
        <w:rPr>
          <w:b/>
        </w:rPr>
        <w:t>,</w:t>
      </w:r>
      <w:r>
        <w:rPr>
          <w:bCs/>
        </w:rPr>
        <w:t xml:space="preserve"> and the </w:t>
      </w:r>
      <w:r w:rsidRPr="006D7E08">
        <w:rPr>
          <w:b/>
        </w:rPr>
        <w:t>transaction id</w:t>
      </w:r>
      <w:r>
        <w:rPr>
          <w:bCs/>
        </w:rPr>
        <w:t xml:space="preserve"> that you are paying for. The slip will then be stamped and signed by the staff as proof that the slip is a genuine </w:t>
      </w:r>
      <w:r w:rsidRPr="006D7E08">
        <w:rPr>
          <w:b/>
        </w:rPr>
        <w:t>SilverFox</w:t>
      </w:r>
      <w:r>
        <w:rPr>
          <w:bCs/>
        </w:rPr>
        <w:t xml:space="preserve"> document</w:t>
      </w:r>
      <w:r w:rsidRPr="00BE3CE7">
        <w:t>.</w:t>
      </w:r>
    </w:p>
    <w:p w14:paraId="43099ED1" w14:textId="77777777" w:rsidR="00C43181" w:rsidRDefault="00C43181" w:rsidP="00C43181">
      <w:pPr>
        <w:spacing w:line="360" w:lineRule="auto"/>
        <w:ind w:firstLine="720"/>
        <w:jc w:val="both"/>
      </w:pPr>
    </w:p>
    <w:p w14:paraId="631E9C67" w14:textId="77777777" w:rsidR="00C43181" w:rsidRDefault="00C43181" w:rsidP="00C43181">
      <w:pPr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 xml:space="preserve">Sales Invoice </w:t>
      </w:r>
    </w:p>
    <w:p w14:paraId="28630B83" w14:textId="77777777" w:rsidR="00C43181" w:rsidRDefault="00C43181" w:rsidP="00C43181">
      <w:pPr>
        <w:spacing w:line="360" w:lineRule="auto"/>
        <w:jc w:val="both"/>
      </w:pPr>
      <w:r>
        <w:t xml:space="preserve">The Sales Invoice contains the </w:t>
      </w:r>
      <w:r>
        <w:rPr>
          <w:b/>
        </w:rPr>
        <w:t>transaction date</w:t>
      </w:r>
      <w:r>
        <w:t xml:space="preserve">, </w:t>
      </w:r>
      <w:r>
        <w:rPr>
          <w:b/>
        </w:rPr>
        <w:t>customer data</w:t>
      </w:r>
      <w:r>
        <w:t xml:space="preserve">, </w:t>
      </w:r>
      <w:r w:rsidRPr="006D7E08">
        <w:rPr>
          <w:b/>
          <w:bCs/>
        </w:rPr>
        <w:t>product data</w:t>
      </w:r>
      <w:r>
        <w:t xml:space="preserve">, </w:t>
      </w:r>
      <w:r w:rsidRPr="006D7E08">
        <w:rPr>
          <w:b/>
          <w:bCs/>
        </w:rPr>
        <w:t>contributing</w:t>
      </w:r>
      <w:r>
        <w:t xml:space="preserve"> </w:t>
      </w:r>
      <w:r>
        <w:rPr>
          <w:b/>
        </w:rPr>
        <w:t xml:space="preserve">employee data, </w:t>
      </w:r>
      <w:r w:rsidRPr="006D7E08">
        <w:rPr>
          <w:bCs/>
        </w:rPr>
        <w:t>and the</w:t>
      </w:r>
      <w:r>
        <w:rPr>
          <w:b/>
        </w:rPr>
        <w:t xml:space="preserve"> summary of the purchased product</w:t>
      </w:r>
      <w:r>
        <w:t>.</w:t>
      </w:r>
    </w:p>
    <w:p w14:paraId="7ABD703C" w14:textId="77777777" w:rsidR="00C43181" w:rsidRDefault="00C43181" w:rsidP="00C43181">
      <w:pPr>
        <w:spacing w:line="360" w:lineRule="auto"/>
        <w:jc w:val="both"/>
      </w:pPr>
    </w:p>
    <w:p w14:paraId="5087B138" w14:textId="77777777" w:rsidR="00C43181" w:rsidRDefault="00C43181" w:rsidP="00C43181">
      <w:pPr>
        <w:spacing w:line="360" w:lineRule="auto"/>
        <w:jc w:val="both"/>
        <w:rPr>
          <w:u w:val="single"/>
        </w:rPr>
      </w:pPr>
      <w:r>
        <w:rPr>
          <w:b/>
          <w:u w:val="single"/>
        </w:rPr>
        <w:t>Proof of Payment</w:t>
      </w:r>
    </w:p>
    <w:p w14:paraId="00A6A244" w14:textId="77777777" w:rsidR="00C43181" w:rsidRDefault="00C43181" w:rsidP="00C43181">
      <w:pPr>
        <w:spacing w:line="360" w:lineRule="auto"/>
        <w:jc w:val="both"/>
      </w:pPr>
      <w:r>
        <w:t xml:space="preserve">The Purchase Invoice contains the </w:t>
      </w:r>
      <w:r>
        <w:rPr>
          <w:b/>
        </w:rPr>
        <w:t>date from proof of payment</w:t>
      </w:r>
      <w:r>
        <w:t xml:space="preserve">, </w:t>
      </w:r>
      <w:r>
        <w:rPr>
          <w:b/>
        </w:rPr>
        <w:t>payment data</w:t>
      </w:r>
      <w:r>
        <w:t xml:space="preserve">, </w:t>
      </w:r>
      <w:r>
        <w:rPr>
          <w:b/>
        </w:rPr>
        <w:t>and the employee who processed the proof of payment</w:t>
      </w:r>
      <w:r>
        <w:t xml:space="preserve"> for every printed slip.</w:t>
      </w:r>
    </w:p>
    <w:p w14:paraId="13ABB3EB" w14:textId="77777777" w:rsidR="00C43181" w:rsidRDefault="00C43181" w:rsidP="00C43181">
      <w:pPr>
        <w:spacing w:line="360" w:lineRule="auto"/>
        <w:jc w:val="both"/>
      </w:pPr>
    </w:p>
    <w:p w14:paraId="3D21EE1A" w14:textId="77777777" w:rsidR="00C43181" w:rsidRDefault="00C43181" w:rsidP="00C43181">
      <w:pPr>
        <w:spacing w:line="360" w:lineRule="auto"/>
        <w:jc w:val="both"/>
      </w:pPr>
    </w:p>
    <w:p w14:paraId="59B83578" w14:textId="77777777" w:rsidR="00C43181" w:rsidRDefault="00C43181" w:rsidP="00C43181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3E1B778B" wp14:editId="3EC5DBD9">
            <wp:extent cx="6478270" cy="6659880"/>
            <wp:effectExtent l="19050" t="1905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665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832D6" w14:textId="77777777" w:rsidR="00C43181" w:rsidRPr="001F24C7" w:rsidRDefault="00C43181" w:rsidP="00C43181">
      <w:pPr>
        <w:spacing w:line="360" w:lineRule="auto"/>
        <w:jc w:val="center"/>
        <w:rPr>
          <w:b/>
          <w:sz w:val="20"/>
          <w:szCs w:val="20"/>
        </w:rPr>
      </w:pPr>
      <w:r w:rsidRPr="001F24C7">
        <w:rPr>
          <w:b/>
          <w:sz w:val="20"/>
          <w:szCs w:val="20"/>
        </w:rPr>
        <w:t>Figure 1. Sales Transaction Invoice</w:t>
      </w:r>
    </w:p>
    <w:p w14:paraId="08F2E0FC" w14:textId="77777777" w:rsidR="00C43181" w:rsidRPr="00BA1E81" w:rsidRDefault="00C43181" w:rsidP="00C43181">
      <w:pPr>
        <w:spacing w:line="360" w:lineRule="auto"/>
        <w:jc w:val="center"/>
        <w:rPr>
          <w:b/>
          <w:sz w:val="22"/>
          <w:szCs w:val="22"/>
        </w:rPr>
      </w:pPr>
    </w:p>
    <w:p w14:paraId="68ADE196" w14:textId="77777777" w:rsidR="00C43181" w:rsidRDefault="00C43181" w:rsidP="00C43181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78FF131" wp14:editId="7824CB13">
            <wp:extent cx="6470015" cy="2812415"/>
            <wp:effectExtent l="19050" t="19050" r="698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2812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4209D" w14:textId="77777777" w:rsidR="00C43181" w:rsidRPr="001F24C7" w:rsidRDefault="00C43181" w:rsidP="00C43181">
      <w:pPr>
        <w:spacing w:line="360" w:lineRule="auto"/>
        <w:jc w:val="center"/>
        <w:rPr>
          <w:b/>
          <w:sz w:val="20"/>
          <w:szCs w:val="20"/>
        </w:rPr>
      </w:pPr>
      <w:r w:rsidRPr="001F24C7">
        <w:rPr>
          <w:b/>
          <w:sz w:val="20"/>
          <w:szCs w:val="20"/>
        </w:rPr>
        <w:t>Figure 2. Proof of Payment</w:t>
      </w:r>
    </w:p>
    <w:p w14:paraId="2654212C" w14:textId="77777777" w:rsidR="00C43181" w:rsidRDefault="00C43181" w:rsidP="00C43181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04894B76" w14:textId="77777777" w:rsidR="00C43181" w:rsidRDefault="00C43181" w:rsidP="00C43181">
      <w:pPr>
        <w:pStyle w:val="NoSpacing"/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Tasks:</w:t>
      </w:r>
    </w:p>
    <w:p w14:paraId="2220A35E" w14:textId="77777777" w:rsidR="00C43181" w:rsidRDefault="00C43181" w:rsidP="00C43181">
      <w:pPr>
        <w:pStyle w:val="NoSpacing"/>
        <w:numPr>
          <w:ilvl w:val="0"/>
          <w:numId w:val="14"/>
        </w:numPr>
        <w:spacing w:line="36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From the above explanations and forms, you are required to: </w:t>
      </w:r>
    </w:p>
    <w:p w14:paraId="59281B26" w14:textId="77777777" w:rsidR="00C43181" w:rsidRDefault="00C43181" w:rsidP="00C43181">
      <w:pPr>
        <w:pStyle w:val="NoSpacing"/>
        <w:numPr>
          <w:ilvl w:val="0"/>
          <w:numId w:val="15"/>
        </w:numPr>
        <w:spacing w:line="360" w:lineRule="auto"/>
        <w:ind w:left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Create normalization for the Sales Transaction Invoice</w:t>
      </w:r>
    </w:p>
    <w:p w14:paraId="72A65E03" w14:textId="77777777" w:rsidR="00C43181" w:rsidRDefault="00C43181" w:rsidP="00C43181">
      <w:pPr>
        <w:pStyle w:val="NoSpacing"/>
        <w:numPr>
          <w:ilvl w:val="0"/>
          <w:numId w:val="15"/>
        </w:numPr>
        <w:spacing w:line="360" w:lineRule="auto"/>
        <w:ind w:left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Create normalization for the Proof of Payment</w:t>
      </w:r>
    </w:p>
    <w:p w14:paraId="737197CA" w14:textId="77777777" w:rsidR="00C43181" w:rsidRDefault="00C43181" w:rsidP="00C43181">
      <w:pPr>
        <w:pStyle w:val="NoSpacing"/>
        <w:numPr>
          <w:ilvl w:val="0"/>
          <w:numId w:val="15"/>
        </w:numPr>
        <w:spacing w:line="360" w:lineRule="auto"/>
        <w:ind w:left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Create combined 3NF from the Sales Transaction Invoice and the Proof of Payment</w:t>
      </w:r>
    </w:p>
    <w:p w14:paraId="67D92694" w14:textId="77777777" w:rsidR="00C43181" w:rsidRDefault="00C43181" w:rsidP="00C43181">
      <w:pPr>
        <w:pStyle w:val="NoSpacing"/>
        <w:numPr>
          <w:ilvl w:val="0"/>
          <w:numId w:val="14"/>
        </w:numPr>
        <w:spacing w:line="36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Create ERD from combined 3NF with its relationship.</w:t>
      </w:r>
    </w:p>
    <w:p w14:paraId="10A9E1E5" w14:textId="77777777" w:rsidR="00C43181" w:rsidRPr="00BB2758" w:rsidRDefault="00C43181" w:rsidP="00C43181">
      <w:pPr>
        <w:pStyle w:val="NoSpacing"/>
        <w:spacing w:line="360" w:lineRule="auto"/>
        <w:ind w:left="360"/>
        <w:rPr>
          <w:rFonts w:ascii="Times New Roman" w:hAnsi="Times New Roman"/>
          <w:b/>
          <w:sz w:val="24"/>
          <w:szCs w:val="24"/>
        </w:rPr>
      </w:pPr>
    </w:p>
    <w:p w14:paraId="604BD7C5" w14:textId="77777777" w:rsidR="00C43181" w:rsidRPr="00672015" w:rsidRDefault="00C43181" w:rsidP="00C43181">
      <w:pPr>
        <w:spacing w:line="360" w:lineRule="auto"/>
        <w:jc w:val="both"/>
        <w:rPr>
          <w:b/>
        </w:rPr>
      </w:pPr>
      <w:r w:rsidRPr="00672015">
        <w:rPr>
          <w:b/>
        </w:rPr>
        <w:t>NOTES:</w:t>
      </w:r>
    </w:p>
    <w:p w14:paraId="58A188A4" w14:textId="4820CE67" w:rsidR="00C43181" w:rsidRDefault="00C43181" w:rsidP="00C43181">
      <w:pPr>
        <w:spacing w:line="360" w:lineRule="auto"/>
        <w:ind w:left="426" w:hanging="426"/>
        <w:jc w:val="both"/>
        <w:rPr>
          <w:b/>
        </w:rPr>
      </w:pPr>
      <w:r w:rsidRPr="00672015">
        <w:rPr>
          <w:b/>
        </w:rPr>
        <w:t>1.</w:t>
      </w:r>
      <w:r w:rsidRPr="00672015">
        <w:rPr>
          <w:b/>
        </w:rPr>
        <w:tab/>
        <w:t>Use only the data in the invoice for every UNF, 1NF</w:t>
      </w:r>
      <w:r>
        <w:rPr>
          <w:b/>
        </w:rPr>
        <w:t>,</w:t>
      </w:r>
      <w:r w:rsidRPr="00672015">
        <w:rPr>
          <w:b/>
        </w:rPr>
        <w:t xml:space="preserve"> </w:t>
      </w:r>
      <w:r>
        <w:rPr>
          <w:b/>
        </w:rPr>
        <w:t xml:space="preserve">2NF, </w:t>
      </w:r>
      <w:r w:rsidRPr="00672015">
        <w:rPr>
          <w:b/>
        </w:rPr>
        <w:t xml:space="preserve">and </w:t>
      </w:r>
      <w:r>
        <w:rPr>
          <w:b/>
        </w:rPr>
        <w:t>3</w:t>
      </w:r>
      <w:r w:rsidRPr="00672015">
        <w:rPr>
          <w:b/>
        </w:rPr>
        <w:t>NF</w:t>
      </w:r>
    </w:p>
    <w:p w14:paraId="2D9B210F" w14:textId="61969F9B" w:rsidR="0014792C" w:rsidRDefault="0014792C" w:rsidP="00C43181">
      <w:pPr>
        <w:spacing w:line="360" w:lineRule="auto"/>
        <w:ind w:left="426" w:hanging="426"/>
        <w:jc w:val="both"/>
        <w:rPr>
          <w:b/>
        </w:rPr>
      </w:pPr>
      <w:r>
        <w:rPr>
          <w:b/>
        </w:rPr>
        <w:t>2.</w:t>
      </w:r>
      <w:r>
        <w:rPr>
          <w:b/>
        </w:rPr>
        <w:tab/>
      </w:r>
      <w:r w:rsidR="00423EB3">
        <w:rPr>
          <w:b/>
        </w:rPr>
        <w:t xml:space="preserve">For the ERD, please use </w:t>
      </w:r>
      <w:hyperlink r:id="rId13" w:history="1">
        <w:r w:rsidR="00423EB3" w:rsidRPr="001360E2">
          <w:rPr>
            <w:rStyle w:val="Hyperlink"/>
            <w:b/>
          </w:rPr>
          <w:t>draw.io</w:t>
        </w:r>
      </w:hyperlink>
      <w:r w:rsidR="00423EB3">
        <w:rPr>
          <w:b/>
        </w:rPr>
        <w:t xml:space="preserve"> </w:t>
      </w:r>
      <w:r w:rsidR="0085538E">
        <w:rPr>
          <w:b/>
        </w:rPr>
        <w:t xml:space="preserve">website </w:t>
      </w:r>
      <w:r w:rsidR="00423EB3">
        <w:rPr>
          <w:b/>
        </w:rPr>
        <w:t>and save it in (*.png) and (*.drawio) format</w:t>
      </w:r>
    </w:p>
    <w:p w14:paraId="4803E0E2" w14:textId="77777777" w:rsidR="00C43181" w:rsidRDefault="00C43181" w:rsidP="00C43181">
      <w:pPr>
        <w:spacing w:line="360" w:lineRule="auto"/>
        <w:jc w:val="both"/>
        <w:rPr>
          <w:b/>
        </w:rPr>
      </w:pPr>
    </w:p>
    <w:p w14:paraId="57D707C1" w14:textId="77777777" w:rsidR="00C43181" w:rsidRDefault="00C43181" w:rsidP="00C43181">
      <w:pPr>
        <w:rPr>
          <w:b/>
        </w:rPr>
      </w:pPr>
    </w:p>
    <w:p w14:paraId="5CA3EBBA" w14:textId="77777777" w:rsidR="00310FFD" w:rsidRDefault="00310FFD">
      <w:r>
        <w:br w:type="page"/>
      </w:r>
    </w:p>
    <w:p w14:paraId="6F516628" w14:textId="3C31C6C9" w:rsidR="00C43181" w:rsidRPr="00355AB8" w:rsidRDefault="00C43181" w:rsidP="00C43181">
      <w:pPr>
        <w:spacing w:line="360" w:lineRule="auto"/>
        <w:jc w:val="both"/>
      </w:pPr>
      <w:r>
        <w:lastRenderedPageBreak/>
        <w:t>Additional information:</w:t>
      </w:r>
    </w:p>
    <w:p w14:paraId="20C8EDB7" w14:textId="77777777" w:rsidR="00C43181" w:rsidRPr="002939DB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Company name, address, and phone number should not be included in any part of the normalization.</w:t>
      </w:r>
    </w:p>
    <w:p w14:paraId="57544F95" w14:textId="77777777" w:rsidR="00C43181" w:rsidRPr="00355AB8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Each Customer could have more than 1 company.</w:t>
      </w:r>
    </w:p>
    <w:p w14:paraId="73DE1137" w14:textId="7EF85C27" w:rsidR="00C43181" w:rsidRPr="00310FFD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The product will always be delivered to the customer's company. Thus, is not stated in the document.</w:t>
      </w:r>
    </w:p>
    <w:p w14:paraId="29475D9F" w14:textId="77777777" w:rsidR="00C43181" w:rsidRPr="00355AB8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Each transaction will always be processed through 4 employees which are:</w:t>
      </w:r>
    </w:p>
    <w:p w14:paraId="31DF734E" w14:textId="77777777" w:rsidR="00C43181" w:rsidRPr="00355AB8" w:rsidRDefault="00C43181" w:rsidP="00310FFD">
      <w:pPr>
        <w:pStyle w:val="Header"/>
        <w:numPr>
          <w:ilvl w:val="2"/>
          <w:numId w:val="16"/>
        </w:numPr>
        <w:tabs>
          <w:tab w:val="clear" w:pos="4320"/>
          <w:tab w:val="clear" w:pos="8640"/>
          <w:tab w:val="left" w:pos="810"/>
          <w:tab w:val="left" w:pos="900"/>
          <w:tab w:val="center" w:pos="4680"/>
          <w:tab w:val="right" w:pos="9360"/>
        </w:tabs>
        <w:spacing w:line="360" w:lineRule="auto"/>
        <w:ind w:left="360" w:right="212" w:firstLine="360"/>
        <w:jc w:val="both"/>
        <w:rPr>
          <w:lang w:val="id-ID"/>
        </w:rPr>
      </w:pPr>
      <w:r>
        <w:t>Sales</w:t>
      </w:r>
    </w:p>
    <w:p w14:paraId="6457494E" w14:textId="77777777" w:rsidR="00C43181" w:rsidRPr="00355AB8" w:rsidRDefault="00C43181" w:rsidP="00310FFD">
      <w:pPr>
        <w:pStyle w:val="Header"/>
        <w:numPr>
          <w:ilvl w:val="2"/>
          <w:numId w:val="16"/>
        </w:numPr>
        <w:tabs>
          <w:tab w:val="clear" w:pos="4320"/>
          <w:tab w:val="clear" w:pos="8640"/>
          <w:tab w:val="left" w:pos="810"/>
          <w:tab w:val="left" w:pos="900"/>
          <w:tab w:val="center" w:pos="4680"/>
          <w:tab w:val="right" w:pos="9360"/>
        </w:tabs>
        <w:spacing w:line="360" w:lineRule="auto"/>
        <w:ind w:left="360" w:right="212" w:firstLine="360"/>
        <w:jc w:val="both"/>
        <w:rPr>
          <w:lang w:val="id-ID"/>
        </w:rPr>
      </w:pPr>
      <w:r>
        <w:t>Inventory</w:t>
      </w:r>
    </w:p>
    <w:p w14:paraId="03A42A9A" w14:textId="77777777" w:rsidR="00C43181" w:rsidRPr="00355AB8" w:rsidRDefault="00C43181" w:rsidP="00310FFD">
      <w:pPr>
        <w:pStyle w:val="Header"/>
        <w:numPr>
          <w:ilvl w:val="2"/>
          <w:numId w:val="16"/>
        </w:numPr>
        <w:tabs>
          <w:tab w:val="clear" w:pos="4320"/>
          <w:tab w:val="clear" w:pos="8640"/>
          <w:tab w:val="left" w:pos="810"/>
          <w:tab w:val="left" w:pos="900"/>
          <w:tab w:val="center" w:pos="4680"/>
          <w:tab w:val="right" w:pos="9360"/>
        </w:tabs>
        <w:spacing w:line="360" w:lineRule="auto"/>
        <w:ind w:left="360" w:right="212" w:firstLine="360"/>
        <w:jc w:val="both"/>
        <w:rPr>
          <w:lang w:val="id-ID"/>
        </w:rPr>
      </w:pPr>
      <w:r>
        <w:t>Packing</w:t>
      </w:r>
    </w:p>
    <w:p w14:paraId="4C0313B0" w14:textId="77777777" w:rsidR="00C43181" w:rsidRPr="00355AB8" w:rsidRDefault="00C43181" w:rsidP="00310FFD">
      <w:pPr>
        <w:pStyle w:val="Header"/>
        <w:numPr>
          <w:ilvl w:val="2"/>
          <w:numId w:val="16"/>
        </w:numPr>
        <w:tabs>
          <w:tab w:val="clear" w:pos="4320"/>
          <w:tab w:val="clear" w:pos="8640"/>
          <w:tab w:val="left" w:pos="810"/>
          <w:tab w:val="left" w:pos="900"/>
          <w:tab w:val="center" w:pos="4680"/>
          <w:tab w:val="right" w:pos="9360"/>
        </w:tabs>
        <w:spacing w:line="360" w:lineRule="auto"/>
        <w:ind w:left="360" w:right="212" w:firstLine="360"/>
        <w:jc w:val="both"/>
        <w:rPr>
          <w:lang w:val="id-ID"/>
        </w:rPr>
      </w:pPr>
      <w:r>
        <w:t>Driver</w:t>
      </w:r>
    </w:p>
    <w:p w14:paraId="2D171431" w14:textId="77777777" w:rsidR="00C43181" w:rsidRPr="00355AB8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The cost of one roll of fabric is determined based on the weight of each roll. The weight of every roll varies slightly from the other.</w:t>
      </w:r>
    </w:p>
    <w:p w14:paraId="696E59B0" w14:textId="77777777" w:rsidR="00C43181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The price of each rolls is determined by the material of the fabric (Ex: nylon, silk, hyget, etc).</w:t>
      </w:r>
    </w:p>
    <w:p w14:paraId="4973B67D" w14:textId="77777777" w:rsidR="00C43181" w:rsidRPr="00CA0467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The company only accepts bank transfers as the payment method to the company's bank account. Thus, is not stated in the document.</w:t>
      </w:r>
    </w:p>
    <w:p w14:paraId="772CB56B" w14:textId="77777777" w:rsidR="00C43181" w:rsidRPr="002939DB" w:rsidRDefault="00C43181" w:rsidP="00310FFD">
      <w:pPr>
        <w:pStyle w:val="Header"/>
        <w:numPr>
          <w:ilvl w:val="1"/>
          <w:numId w:val="16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All transactions can have more than 1 payment.</w:t>
      </w:r>
    </w:p>
    <w:p w14:paraId="0938CC2D" w14:textId="77777777" w:rsidR="00C43181" w:rsidRDefault="00C43181" w:rsidP="00310FFD">
      <w:pPr>
        <w:pStyle w:val="Header"/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/>
        <w:jc w:val="both"/>
      </w:pPr>
      <w:r>
        <w:t>Example:</w:t>
      </w:r>
    </w:p>
    <w:p w14:paraId="62FD8907" w14:textId="77777777" w:rsidR="00C43181" w:rsidRPr="002939DB" w:rsidRDefault="00C43181" w:rsidP="00310FFD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810" w:right="212"/>
        <w:jc w:val="both"/>
        <w:rPr>
          <w:lang w:val="id-ID"/>
        </w:rPr>
      </w:pPr>
      <w:r>
        <w:t>Transaction A is paid once (1 full payment).</w:t>
      </w:r>
    </w:p>
    <w:p w14:paraId="337EB19A" w14:textId="77777777" w:rsidR="00C43181" w:rsidRPr="002939DB" w:rsidRDefault="00C43181" w:rsidP="00310FFD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810" w:right="212"/>
        <w:jc w:val="both"/>
        <w:rPr>
          <w:lang w:val="id-ID"/>
        </w:rPr>
      </w:pPr>
      <w:r>
        <w:t>Transaction B is paid 4 times (1 down payment, 2 partial payment, 1 full payment).</w:t>
      </w:r>
    </w:p>
    <w:p w14:paraId="1E70358B" w14:textId="77777777" w:rsidR="00C43181" w:rsidRDefault="00C43181" w:rsidP="00310FFD">
      <w:pPr>
        <w:pStyle w:val="Header"/>
        <w:numPr>
          <w:ilvl w:val="0"/>
          <w:numId w:val="17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810" w:right="212"/>
        <w:jc w:val="both"/>
        <w:rPr>
          <w:lang w:val="id-ID"/>
        </w:rPr>
      </w:pPr>
      <w:r>
        <w:t>Transaction C is paid 2 times (1 down payment, 1 full payment).</w:t>
      </w:r>
    </w:p>
    <w:p w14:paraId="51C2CBBE" w14:textId="77777777" w:rsidR="00C43181" w:rsidRPr="002939DB" w:rsidRDefault="00C43181" w:rsidP="00310FFD">
      <w:pPr>
        <w:pStyle w:val="Header"/>
        <w:numPr>
          <w:ilvl w:val="0"/>
          <w:numId w:val="18"/>
        </w:numPr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 w:hanging="283"/>
        <w:jc w:val="both"/>
        <w:rPr>
          <w:lang w:val="id-ID"/>
        </w:rPr>
      </w:pPr>
      <w:r>
        <w:t>Proof of payment and payment is 2 separate instances and may be printed on a different day.</w:t>
      </w:r>
    </w:p>
    <w:p w14:paraId="390F2558" w14:textId="77777777" w:rsidR="00C43181" w:rsidRDefault="00C43181" w:rsidP="00310FFD">
      <w:pPr>
        <w:pStyle w:val="Header"/>
        <w:tabs>
          <w:tab w:val="clear" w:pos="4320"/>
          <w:tab w:val="clear" w:pos="8640"/>
          <w:tab w:val="center" w:pos="4680"/>
          <w:tab w:val="right" w:pos="9360"/>
        </w:tabs>
        <w:spacing w:line="360" w:lineRule="auto"/>
        <w:ind w:left="360" w:right="212"/>
        <w:jc w:val="both"/>
      </w:pPr>
      <w:r>
        <w:t>Example:</w:t>
      </w:r>
    </w:p>
    <w:p w14:paraId="2815B1A3" w14:textId="73323B43" w:rsidR="00C43181" w:rsidRPr="00C20DE6" w:rsidRDefault="00C43181" w:rsidP="00C43181">
      <w:pPr>
        <w:pStyle w:val="Header"/>
        <w:numPr>
          <w:ilvl w:val="0"/>
          <w:numId w:val="20"/>
        </w:numPr>
        <w:tabs>
          <w:tab w:val="clear" w:pos="4320"/>
          <w:tab w:val="clear" w:pos="8640"/>
          <w:tab w:val="right" w:pos="9360"/>
        </w:tabs>
        <w:spacing w:line="360" w:lineRule="auto"/>
        <w:ind w:left="720" w:right="212"/>
        <w:jc w:val="both"/>
      </w:pPr>
      <w:r>
        <w:t>Transaction A is paid on the 10</w:t>
      </w:r>
      <w:r w:rsidRPr="002939DB">
        <w:rPr>
          <w:vertAlign w:val="superscript"/>
        </w:rPr>
        <w:t>th</w:t>
      </w:r>
      <w:r>
        <w:t xml:space="preserve"> of May. But the proof of payment is printed on the 11</w:t>
      </w:r>
      <w:r w:rsidRPr="002939DB">
        <w:rPr>
          <w:vertAlign w:val="superscript"/>
        </w:rPr>
        <w:t>th</w:t>
      </w:r>
      <w:r>
        <w:t xml:space="preserve"> of May due to the 10</w:t>
      </w:r>
      <w:r w:rsidRPr="002939DB">
        <w:rPr>
          <w:vertAlign w:val="superscript"/>
        </w:rPr>
        <w:t>th</w:t>
      </w:r>
      <w:r>
        <w:t xml:space="preserve"> being Sunday/National Holiday.</w:t>
      </w:r>
    </w:p>
    <w:p w14:paraId="634C8B10" w14:textId="77777777" w:rsidR="00C43181" w:rsidRDefault="00C43181" w:rsidP="00C43181">
      <w:pPr>
        <w:spacing w:line="360" w:lineRule="auto"/>
        <w:rPr>
          <w:rStyle w:val="hps"/>
          <w:b/>
        </w:rPr>
      </w:pPr>
      <w:r w:rsidRPr="00F34581">
        <w:rPr>
          <w:rStyle w:val="hps"/>
          <w:b/>
          <w:sz w:val="28"/>
          <w:szCs w:val="28"/>
        </w:rPr>
        <w:t>ATTENTION!</w:t>
      </w:r>
    </w:p>
    <w:p w14:paraId="0A7FBE48" w14:textId="77777777" w:rsidR="00C43181" w:rsidRDefault="00C43181" w:rsidP="00C43181">
      <w:pPr>
        <w:pStyle w:val="ListParagraph"/>
        <w:numPr>
          <w:ilvl w:val="0"/>
          <w:numId w:val="19"/>
        </w:numPr>
        <w:spacing w:line="360" w:lineRule="auto"/>
        <w:rPr>
          <w:b/>
        </w:rPr>
      </w:pPr>
      <w:r w:rsidRPr="00D40FFD">
        <w:rPr>
          <w:rStyle w:val="hps"/>
          <w:b/>
        </w:rPr>
        <w:t>ANY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ADDITIONAL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INFORMATION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THAT IS NOT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MENTIONED IN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THE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CASE</w:t>
      </w:r>
      <w:r w:rsidRPr="00D40FFD">
        <w:rPr>
          <w:b/>
        </w:rPr>
        <w:t xml:space="preserve">, </w:t>
      </w:r>
      <w:r w:rsidRPr="00D40FFD">
        <w:rPr>
          <w:rStyle w:val="hps"/>
          <w:b/>
        </w:rPr>
        <w:t>WILL</w:t>
      </w:r>
      <w:r w:rsidRPr="00D40FFD">
        <w:rPr>
          <w:b/>
        </w:rPr>
        <w:t xml:space="preserve"> </w:t>
      </w:r>
      <w:r w:rsidRPr="00D40FFD">
        <w:rPr>
          <w:rStyle w:val="hps"/>
          <w:b/>
        </w:rPr>
        <w:t>REDUCE YOUR POINT</w:t>
      </w:r>
      <w:r w:rsidRPr="00D40FFD">
        <w:rPr>
          <w:b/>
        </w:rPr>
        <w:t>.</w:t>
      </w:r>
    </w:p>
    <w:p w14:paraId="76BBDCAA" w14:textId="479C402B" w:rsidR="00162F62" w:rsidRPr="00310FFD" w:rsidRDefault="00C43181" w:rsidP="005F02D9">
      <w:pPr>
        <w:pStyle w:val="ListParagraph"/>
        <w:numPr>
          <w:ilvl w:val="0"/>
          <w:numId w:val="19"/>
        </w:numPr>
        <w:spacing w:line="360" w:lineRule="auto"/>
        <w:rPr>
          <w:b/>
        </w:rPr>
      </w:pPr>
      <w:r w:rsidRPr="00D40FFD">
        <w:rPr>
          <w:b/>
        </w:rPr>
        <w:t>FEEL FREE TO ASK YOUR LAB ASSISTANT FOR FURTHER DETAILS REGARDING THE CASE (DO NOT MAKE ASSUMPTIONS)</w:t>
      </w:r>
    </w:p>
    <w:sectPr w:rsidR="00162F62" w:rsidRPr="00310FFD" w:rsidSect="00706D1C">
      <w:headerReference w:type="default" r:id="rId14"/>
      <w:footerReference w:type="default" r:id="rId15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C65ACD" w14:textId="77777777" w:rsidR="00D96E9F" w:rsidRDefault="00D96E9F">
      <w:r>
        <w:separator/>
      </w:r>
    </w:p>
  </w:endnote>
  <w:endnote w:type="continuationSeparator" w:id="0">
    <w:p w14:paraId="2A2689FA" w14:textId="77777777" w:rsidR="00D96E9F" w:rsidRDefault="00D96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49414" w14:textId="77777777" w:rsidR="00BE24B4" w:rsidRPr="00D32597" w:rsidRDefault="00D96E9F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50DAF550">
        <v:line id="_x0000_s2049" style="position:absolute;z-index:251657728" from="0,10.65pt" to="522pt,10.65pt"/>
      </w:pict>
    </w:r>
  </w:p>
  <w:p w14:paraId="5DB19C21" w14:textId="77777777" w:rsidR="00BE24B4" w:rsidRDefault="00BE24B4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1BF882A" w14:textId="77777777" w:rsidR="00BE24B4" w:rsidRPr="00A34D50" w:rsidRDefault="00BE24B4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B7E0EF" w14:textId="77777777" w:rsidR="00D96E9F" w:rsidRDefault="00D96E9F">
      <w:r>
        <w:separator/>
      </w:r>
    </w:p>
  </w:footnote>
  <w:footnote w:type="continuationSeparator" w:id="0">
    <w:p w14:paraId="20B285BF" w14:textId="77777777" w:rsidR="00D96E9F" w:rsidRDefault="00D96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EA44FD" w14:textId="547E2740" w:rsidR="00BE24B4" w:rsidRPr="007B11BC" w:rsidRDefault="00BE24B4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17658850" w14:textId="77777777"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2D2B15D8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059E1"/>
    <w:multiLevelType w:val="hybridMultilevel"/>
    <w:tmpl w:val="CDF010BE"/>
    <w:lvl w:ilvl="0" w:tplc="0421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BE34B1"/>
    <w:multiLevelType w:val="hybridMultilevel"/>
    <w:tmpl w:val="A9E8B0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64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736C7C4E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85BB9"/>
    <w:multiLevelType w:val="hybridMultilevel"/>
    <w:tmpl w:val="129AF6DE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8E2705"/>
    <w:multiLevelType w:val="hybridMultilevel"/>
    <w:tmpl w:val="D3AC178A"/>
    <w:lvl w:ilvl="0" w:tplc="F07EB9A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2C547D"/>
    <w:multiLevelType w:val="hybridMultilevel"/>
    <w:tmpl w:val="38847B74"/>
    <w:lvl w:ilvl="0" w:tplc="ACD27E3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E351D36"/>
    <w:multiLevelType w:val="hybridMultilevel"/>
    <w:tmpl w:val="3DA0B52C"/>
    <w:lvl w:ilvl="0" w:tplc="50F09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D27E36">
      <w:start w:val="1"/>
      <w:numFmt w:val="bullet"/>
      <w:lvlText w:val="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BB08802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C0023"/>
    <w:multiLevelType w:val="hybridMultilevel"/>
    <w:tmpl w:val="CE9A8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3F04B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811E39"/>
    <w:multiLevelType w:val="hybridMultilevel"/>
    <w:tmpl w:val="325EB5D8"/>
    <w:lvl w:ilvl="0" w:tplc="63AE6D4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2CFA1C3F"/>
    <w:multiLevelType w:val="hybridMultilevel"/>
    <w:tmpl w:val="C15A0C2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32790844"/>
    <w:multiLevelType w:val="hybridMultilevel"/>
    <w:tmpl w:val="8A5697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881097"/>
    <w:multiLevelType w:val="hybridMultilevel"/>
    <w:tmpl w:val="325EB5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3C6C34B9"/>
    <w:multiLevelType w:val="hybridMultilevel"/>
    <w:tmpl w:val="19169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F3932FB"/>
    <w:multiLevelType w:val="hybridMultilevel"/>
    <w:tmpl w:val="FD786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808A4"/>
    <w:multiLevelType w:val="hybridMultilevel"/>
    <w:tmpl w:val="447E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061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23AB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87A46D4"/>
    <w:multiLevelType w:val="hybridMultilevel"/>
    <w:tmpl w:val="325EB5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4C4E0D91"/>
    <w:multiLevelType w:val="hybridMultilevel"/>
    <w:tmpl w:val="680CF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649E60BF"/>
    <w:multiLevelType w:val="hybridMultilevel"/>
    <w:tmpl w:val="9B9C4F3A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55755C"/>
    <w:multiLevelType w:val="hybridMultilevel"/>
    <w:tmpl w:val="D15C7012"/>
    <w:lvl w:ilvl="0" w:tplc="CCBCC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7"/>
  </w:num>
  <w:num w:numId="4">
    <w:abstractNumId w:val="16"/>
  </w:num>
  <w:num w:numId="5">
    <w:abstractNumId w:val="8"/>
  </w:num>
  <w:num w:numId="6">
    <w:abstractNumId w:val="13"/>
  </w:num>
  <w:num w:numId="7">
    <w:abstractNumId w:val="11"/>
  </w:num>
  <w:num w:numId="8">
    <w:abstractNumId w:val="18"/>
  </w:num>
  <w:num w:numId="9">
    <w:abstractNumId w:val="1"/>
  </w:num>
  <w:num w:numId="10">
    <w:abstractNumId w:val="6"/>
  </w:num>
  <w:num w:numId="11">
    <w:abstractNumId w:val="7"/>
  </w:num>
  <w:num w:numId="12">
    <w:abstractNumId w:val="0"/>
  </w:num>
  <w:num w:numId="13">
    <w:abstractNumId w:val="17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9"/>
  </w:num>
  <w:num w:numId="18">
    <w:abstractNumId w:val="4"/>
  </w:num>
  <w:num w:numId="19">
    <w:abstractNumId w:val="1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50C"/>
    <w:rsid w:val="0000110D"/>
    <w:rsid w:val="000012C2"/>
    <w:rsid w:val="0000665D"/>
    <w:rsid w:val="00006AF4"/>
    <w:rsid w:val="000077C8"/>
    <w:rsid w:val="00017B48"/>
    <w:rsid w:val="00031810"/>
    <w:rsid w:val="00037EEF"/>
    <w:rsid w:val="00042D51"/>
    <w:rsid w:val="00046FCF"/>
    <w:rsid w:val="0004703A"/>
    <w:rsid w:val="000539FD"/>
    <w:rsid w:val="000661AC"/>
    <w:rsid w:val="000741D7"/>
    <w:rsid w:val="0007489A"/>
    <w:rsid w:val="000803D9"/>
    <w:rsid w:val="000820C4"/>
    <w:rsid w:val="00091ABE"/>
    <w:rsid w:val="00092ADB"/>
    <w:rsid w:val="00096A74"/>
    <w:rsid w:val="000A112A"/>
    <w:rsid w:val="000A5169"/>
    <w:rsid w:val="000B276E"/>
    <w:rsid w:val="000B3BBE"/>
    <w:rsid w:val="000D63FD"/>
    <w:rsid w:val="000E3FEE"/>
    <w:rsid w:val="000F260B"/>
    <w:rsid w:val="001042DF"/>
    <w:rsid w:val="00104795"/>
    <w:rsid w:val="001267A6"/>
    <w:rsid w:val="001360E2"/>
    <w:rsid w:val="00141F2B"/>
    <w:rsid w:val="0014792C"/>
    <w:rsid w:val="00162F62"/>
    <w:rsid w:val="00170795"/>
    <w:rsid w:val="00176C19"/>
    <w:rsid w:val="00192525"/>
    <w:rsid w:val="001A1F8D"/>
    <w:rsid w:val="001A3C9B"/>
    <w:rsid w:val="001B69A0"/>
    <w:rsid w:val="001C06F6"/>
    <w:rsid w:val="001D13F1"/>
    <w:rsid w:val="001D4081"/>
    <w:rsid w:val="001D79B2"/>
    <w:rsid w:val="001E3069"/>
    <w:rsid w:val="001F46C2"/>
    <w:rsid w:val="002066EE"/>
    <w:rsid w:val="0021012A"/>
    <w:rsid w:val="002234F2"/>
    <w:rsid w:val="002471AD"/>
    <w:rsid w:val="00247A28"/>
    <w:rsid w:val="0026458C"/>
    <w:rsid w:val="00271E37"/>
    <w:rsid w:val="00274EEC"/>
    <w:rsid w:val="00286DF6"/>
    <w:rsid w:val="002A28DE"/>
    <w:rsid w:val="002F3BA5"/>
    <w:rsid w:val="003060E0"/>
    <w:rsid w:val="00306780"/>
    <w:rsid w:val="00310757"/>
    <w:rsid w:val="00310FFD"/>
    <w:rsid w:val="003463BF"/>
    <w:rsid w:val="0034661D"/>
    <w:rsid w:val="00356A90"/>
    <w:rsid w:val="0035760A"/>
    <w:rsid w:val="00362AE2"/>
    <w:rsid w:val="00381BA6"/>
    <w:rsid w:val="003979D0"/>
    <w:rsid w:val="003C23D0"/>
    <w:rsid w:val="003D41FE"/>
    <w:rsid w:val="00412E01"/>
    <w:rsid w:val="00416A82"/>
    <w:rsid w:val="00423EB3"/>
    <w:rsid w:val="00425918"/>
    <w:rsid w:val="00445760"/>
    <w:rsid w:val="0046588D"/>
    <w:rsid w:val="004669A8"/>
    <w:rsid w:val="004769C9"/>
    <w:rsid w:val="004A2C14"/>
    <w:rsid w:val="004A64E1"/>
    <w:rsid w:val="004B483A"/>
    <w:rsid w:val="004F48C3"/>
    <w:rsid w:val="00502119"/>
    <w:rsid w:val="0051046B"/>
    <w:rsid w:val="0051295D"/>
    <w:rsid w:val="0051412C"/>
    <w:rsid w:val="00522890"/>
    <w:rsid w:val="00522973"/>
    <w:rsid w:val="0053440C"/>
    <w:rsid w:val="00543D1A"/>
    <w:rsid w:val="005453D5"/>
    <w:rsid w:val="0057288B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439C8"/>
    <w:rsid w:val="00652BF6"/>
    <w:rsid w:val="006611CB"/>
    <w:rsid w:val="0066445D"/>
    <w:rsid w:val="00670F1F"/>
    <w:rsid w:val="0067125D"/>
    <w:rsid w:val="00674B6D"/>
    <w:rsid w:val="00675BA7"/>
    <w:rsid w:val="0067617D"/>
    <w:rsid w:val="0067622A"/>
    <w:rsid w:val="00685576"/>
    <w:rsid w:val="00694EDD"/>
    <w:rsid w:val="006A5D6B"/>
    <w:rsid w:val="006B5D4E"/>
    <w:rsid w:val="006B6357"/>
    <w:rsid w:val="006F67D7"/>
    <w:rsid w:val="00705191"/>
    <w:rsid w:val="00706D1C"/>
    <w:rsid w:val="00707782"/>
    <w:rsid w:val="00716CCB"/>
    <w:rsid w:val="00722785"/>
    <w:rsid w:val="0073103F"/>
    <w:rsid w:val="007327BE"/>
    <w:rsid w:val="007360C1"/>
    <w:rsid w:val="00767610"/>
    <w:rsid w:val="00780A61"/>
    <w:rsid w:val="00781027"/>
    <w:rsid w:val="007847CE"/>
    <w:rsid w:val="00796972"/>
    <w:rsid w:val="00796E58"/>
    <w:rsid w:val="007A36AB"/>
    <w:rsid w:val="007B11BC"/>
    <w:rsid w:val="007D7BE0"/>
    <w:rsid w:val="007E2F1C"/>
    <w:rsid w:val="00802FB1"/>
    <w:rsid w:val="00805C9D"/>
    <w:rsid w:val="00813100"/>
    <w:rsid w:val="00814BEE"/>
    <w:rsid w:val="00822113"/>
    <w:rsid w:val="00822CBD"/>
    <w:rsid w:val="00824CE9"/>
    <w:rsid w:val="00832BDA"/>
    <w:rsid w:val="00833617"/>
    <w:rsid w:val="00846123"/>
    <w:rsid w:val="00854DDE"/>
    <w:rsid w:val="0085538E"/>
    <w:rsid w:val="00857588"/>
    <w:rsid w:val="00870812"/>
    <w:rsid w:val="00871578"/>
    <w:rsid w:val="00885D14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F0988"/>
    <w:rsid w:val="0090313A"/>
    <w:rsid w:val="009143C0"/>
    <w:rsid w:val="00921591"/>
    <w:rsid w:val="009317F1"/>
    <w:rsid w:val="009341F2"/>
    <w:rsid w:val="0093602C"/>
    <w:rsid w:val="00943EE8"/>
    <w:rsid w:val="00945086"/>
    <w:rsid w:val="00951930"/>
    <w:rsid w:val="009663A1"/>
    <w:rsid w:val="00966C0C"/>
    <w:rsid w:val="00970627"/>
    <w:rsid w:val="00970696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342C4"/>
    <w:rsid w:val="00A34D50"/>
    <w:rsid w:val="00A43527"/>
    <w:rsid w:val="00A578CF"/>
    <w:rsid w:val="00A6482B"/>
    <w:rsid w:val="00A71F33"/>
    <w:rsid w:val="00A744E4"/>
    <w:rsid w:val="00A92AEF"/>
    <w:rsid w:val="00AA3173"/>
    <w:rsid w:val="00AB0B65"/>
    <w:rsid w:val="00AD0FCB"/>
    <w:rsid w:val="00AD125D"/>
    <w:rsid w:val="00AD2518"/>
    <w:rsid w:val="00AD3919"/>
    <w:rsid w:val="00AE2280"/>
    <w:rsid w:val="00AE5D87"/>
    <w:rsid w:val="00AF3F0A"/>
    <w:rsid w:val="00B03612"/>
    <w:rsid w:val="00B15614"/>
    <w:rsid w:val="00B234EB"/>
    <w:rsid w:val="00B342BA"/>
    <w:rsid w:val="00B363C5"/>
    <w:rsid w:val="00B40F95"/>
    <w:rsid w:val="00B4343A"/>
    <w:rsid w:val="00B46588"/>
    <w:rsid w:val="00B533CD"/>
    <w:rsid w:val="00B545BA"/>
    <w:rsid w:val="00B55312"/>
    <w:rsid w:val="00B84031"/>
    <w:rsid w:val="00B84237"/>
    <w:rsid w:val="00B879CA"/>
    <w:rsid w:val="00B90626"/>
    <w:rsid w:val="00B94057"/>
    <w:rsid w:val="00B97FD8"/>
    <w:rsid w:val="00BB21A1"/>
    <w:rsid w:val="00BD4448"/>
    <w:rsid w:val="00BE24B4"/>
    <w:rsid w:val="00BF0197"/>
    <w:rsid w:val="00C0601F"/>
    <w:rsid w:val="00C13E32"/>
    <w:rsid w:val="00C21A44"/>
    <w:rsid w:val="00C40EB4"/>
    <w:rsid w:val="00C42917"/>
    <w:rsid w:val="00C43181"/>
    <w:rsid w:val="00C46A52"/>
    <w:rsid w:val="00C47B9C"/>
    <w:rsid w:val="00C47E5A"/>
    <w:rsid w:val="00C5576D"/>
    <w:rsid w:val="00C639A1"/>
    <w:rsid w:val="00C658BD"/>
    <w:rsid w:val="00C9141A"/>
    <w:rsid w:val="00C94BC0"/>
    <w:rsid w:val="00C9734B"/>
    <w:rsid w:val="00CA35BE"/>
    <w:rsid w:val="00CB13D8"/>
    <w:rsid w:val="00CB78B7"/>
    <w:rsid w:val="00CC3977"/>
    <w:rsid w:val="00CE6613"/>
    <w:rsid w:val="00CF142C"/>
    <w:rsid w:val="00D0172B"/>
    <w:rsid w:val="00D032DD"/>
    <w:rsid w:val="00D04099"/>
    <w:rsid w:val="00D044F9"/>
    <w:rsid w:val="00D14412"/>
    <w:rsid w:val="00D212D6"/>
    <w:rsid w:val="00D22C8A"/>
    <w:rsid w:val="00D23D27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96E9F"/>
    <w:rsid w:val="00DA4B79"/>
    <w:rsid w:val="00DA7A95"/>
    <w:rsid w:val="00DE5055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672D"/>
    <w:rsid w:val="00ED0F73"/>
    <w:rsid w:val="00ED2CD4"/>
    <w:rsid w:val="00ED2CDB"/>
    <w:rsid w:val="00EE6FB1"/>
    <w:rsid w:val="00F0188B"/>
    <w:rsid w:val="00F17383"/>
    <w:rsid w:val="00F26858"/>
    <w:rsid w:val="00F4265B"/>
    <w:rsid w:val="00F659B7"/>
    <w:rsid w:val="00F7250C"/>
    <w:rsid w:val="00F75178"/>
    <w:rsid w:val="00F865BD"/>
    <w:rsid w:val="00F95761"/>
    <w:rsid w:val="00FA1998"/>
    <w:rsid w:val="00FA589D"/>
    <w:rsid w:val="00FC458D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3EC464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NoSpacing">
    <w:name w:val="No Spacing"/>
    <w:uiPriority w:val="1"/>
    <w:qFormat/>
    <w:rsid w:val="00C43181"/>
    <w:rPr>
      <w:rFonts w:ascii="Calibri" w:eastAsia="Calibri" w:hAnsi="Calibri"/>
      <w:sz w:val="22"/>
      <w:szCs w:val="22"/>
    </w:rPr>
  </w:style>
  <w:style w:type="character" w:customStyle="1" w:styleId="hps">
    <w:name w:val="hps"/>
    <w:rsid w:val="00C43181"/>
  </w:style>
  <w:style w:type="character" w:styleId="UnresolvedMention">
    <w:name w:val="Unresolved Mention"/>
    <w:basedOn w:val="DefaultParagraphFont"/>
    <w:uiPriority w:val="99"/>
    <w:semiHidden/>
    <w:unhideWhenUsed/>
    <w:rsid w:val="00136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oratory.binus.ac.id/lab" TargetMode="External"/><Relationship Id="rId13" Type="http://schemas.openxmlformats.org/officeDocument/2006/relationships/hyperlink" Target="https://app.diagrams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pp.diagrams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boratory.binus.ac.id/lab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112</TotalTime>
  <Pages>6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cp:lastModifiedBy>ケビン</cp:lastModifiedBy>
  <cp:revision>96</cp:revision>
  <cp:lastPrinted>2012-09-10T04:38:00Z</cp:lastPrinted>
  <dcterms:created xsi:type="dcterms:W3CDTF">2012-09-10T04:38:00Z</dcterms:created>
  <dcterms:modified xsi:type="dcterms:W3CDTF">2020-05-24T05:27:00Z</dcterms:modified>
</cp:coreProperties>
</file>